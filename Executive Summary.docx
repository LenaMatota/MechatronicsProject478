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3404" w14:textId="77777777" w:rsidR="0001570D" w:rsidRDefault="0001570D" w:rsidP="00370DD9">
      <w:pPr>
        <w:pStyle w:val="heading1t"/>
        <w:pageBreakBefore/>
      </w:pPr>
      <w:r w:rsidRPr="00CA7B42">
        <w:t>Executive S</w:t>
      </w:r>
      <w:r w:rsidR="00CA7B42" w:rsidRPr="00CA7B42">
        <w:t>ummary</w:t>
      </w:r>
    </w:p>
    <w:p w14:paraId="522B3405" w14:textId="77777777" w:rsidR="006D30FA" w:rsidRPr="00CA7B42" w:rsidRDefault="006D30FA" w:rsidP="006D30FA"/>
    <w:tbl>
      <w:tblPr>
        <w:tblW w:w="7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5"/>
      </w:tblGrid>
      <w:tr w:rsidR="004D0227" w:rsidRPr="00336510" w14:paraId="522B3407" w14:textId="77777777" w:rsidTr="006D30FA">
        <w:trPr>
          <w:cantSplit/>
        </w:trPr>
        <w:tc>
          <w:tcPr>
            <w:tcW w:w="7905" w:type="dxa"/>
          </w:tcPr>
          <w:p w14:paraId="522B3406" w14:textId="77777777" w:rsidR="004D0227" w:rsidRPr="006D30FA" w:rsidRDefault="004D0227" w:rsidP="006D30FA">
            <w:pPr>
              <w:pStyle w:val="ta3"/>
            </w:pPr>
            <w:r w:rsidRPr="006D30FA">
              <w:t>Title of Project</w:t>
            </w:r>
          </w:p>
        </w:tc>
      </w:tr>
      <w:tr w:rsidR="004D0227" w:rsidRPr="00336510" w14:paraId="522B3409" w14:textId="77777777" w:rsidTr="006D30FA">
        <w:trPr>
          <w:cantSplit/>
        </w:trPr>
        <w:tc>
          <w:tcPr>
            <w:tcW w:w="7905" w:type="dxa"/>
          </w:tcPr>
          <w:p w14:paraId="522B3408" w14:textId="77777777" w:rsidR="004D0227" w:rsidRPr="00336510" w:rsidRDefault="004D0227" w:rsidP="006D30FA">
            <w:pPr>
              <w:pStyle w:val="ta4"/>
              <w:rPr>
                <w:rFonts w:ascii="Arial" w:hAnsi="Arial"/>
                <w:lang w:val="en-ZA"/>
              </w:rPr>
            </w:pPr>
          </w:p>
        </w:tc>
      </w:tr>
      <w:tr w:rsidR="004D0227" w:rsidRPr="00336510" w14:paraId="522B340B" w14:textId="77777777" w:rsidTr="006D30FA">
        <w:trPr>
          <w:cantSplit/>
        </w:trPr>
        <w:tc>
          <w:tcPr>
            <w:tcW w:w="7905" w:type="dxa"/>
          </w:tcPr>
          <w:p w14:paraId="522B340A" w14:textId="77777777" w:rsidR="004D0227" w:rsidRPr="006D30FA" w:rsidRDefault="004D0227" w:rsidP="006D30FA">
            <w:pPr>
              <w:pStyle w:val="ta3"/>
            </w:pPr>
            <w:r w:rsidRPr="00336510">
              <w:rPr>
                <w:lang w:val="en-ZA"/>
              </w:rPr>
              <w:t>Objectives</w:t>
            </w:r>
          </w:p>
        </w:tc>
      </w:tr>
      <w:tr w:rsidR="004D0227" w:rsidRPr="00336510" w14:paraId="522B340D" w14:textId="77777777" w:rsidTr="006D30FA">
        <w:trPr>
          <w:cantSplit/>
        </w:trPr>
        <w:tc>
          <w:tcPr>
            <w:tcW w:w="7905" w:type="dxa"/>
          </w:tcPr>
          <w:p w14:paraId="522B340C" w14:textId="77777777" w:rsidR="004D0227" w:rsidRPr="00336510" w:rsidRDefault="004D0227" w:rsidP="006D30FA">
            <w:pPr>
              <w:pStyle w:val="ta4"/>
              <w:rPr>
                <w:rFonts w:ascii="Arial" w:hAnsi="Arial"/>
                <w:lang w:val="en-ZA"/>
              </w:rPr>
            </w:pPr>
          </w:p>
        </w:tc>
      </w:tr>
      <w:tr w:rsidR="004D0227" w:rsidRPr="00336510" w14:paraId="522B340F" w14:textId="77777777" w:rsidTr="006D30FA">
        <w:trPr>
          <w:cantSplit/>
        </w:trPr>
        <w:tc>
          <w:tcPr>
            <w:tcW w:w="7905" w:type="dxa"/>
          </w:tcPr>
          <w:p w14:paraId="522B340E" w14:textId="77777777" w:rsidR="004D0227" w:rsidRPr="006D30FA" w:rsidRDefault="00EA07B2" w:rsidP="00EA07B2">
            <w:pPr>
              <w:pStyle w:val="ta3"/>
            </w:pPr>
            <w:r>
              <w:rPr>
                <w:lang w:val="en-ZA"/>
              </w:rPr>
              <w:t>What is current practice and what are its limitations?</w:t>
            </w:r>
          </w:p>
        </w:tc>
      </w:tr>
      <w:tr w:rsidR="004D0227" w:rsidRPr="00336510" w14:paraId="522B3411" w14:textId="77777777" w:rsidTr="006D30FA">
        <w:trPr>
          <w:cantSplit/>
        </w:trPr>
        <w:tc>
          <w:tcPr>
            <w:tcW w:w="7905" w:type="dxa"/>
          </w:tcPr>
          <w:p w14:paraId="522B3410" w14:textId="77777777" w:rsidR="004D0227" w:rsidRPr="00336510" w:rsidRDefault="004D0227" w:rsidP="00105A42">
            <w:pPr>
              <w:pStyle w:val="ta4"/>
              <w:rPr>
                <w:lang w:val="en-ZA"/>
              </w:rPr>
            </w:pPr>
          </w:p>
        </w:tc>
      </w:tr>
      <w:tr w:rsidR="004D0227" w:rsidRPr="00336510" w14:paraId="522B3413" w14:textId="77777777" w:rsidTr="006D30FA">
        <w:trPr>
          <w:cantSplit/>
        </w:trPr>
        <w:tc>
          <w:tcPr>
            <w:tcW w:w="7905" w:type="dxa"/>
          </w:tcPr>
          <w:p w14:paraId="522B3412" w14:textId="77777777" w:rsidR="004D0227" w:rsidRPr="006D30FA" w:rsidRDefault="004D0227" w:rsidP="00105A42">
            <w:pPr>
              <w:pStyle w:val="ta3"/>
            </w:pPr>
            <w:r w:rsidRPr="006D30FA">
              <w:t xml:space="preserve">What is new in </w:t>
            </w:r>
            <w:r w:rsidR="00B552E5" w:rsidRPr="006D30FA">
              <w:t>this project</w:t>
            </w:r>
            <w:r w:rsidRPr="006D30FA">
              <w:t>?</w:t>
            </w:r>
          </w:p>
        </w:tc>
      </w:tr>
      <w:tr w:rsidR="004D0227" w:rsidRPr="00336510" w14:paraId="522B3415" w14:textId="77777777" w:rsidTr="006D30FA">
        <w:trPr>
          <w:cantSplit/>
        </w:trPr>
        <w:tc>
          <w:tcPr>
            <w:tcW w:w="7905" w:type="dxa"/>
          </w:tcPr>
          <w:p w14:paraId="522B3414" w14:textId="77777777" w:rsidR="004D0227" w:rsidRPr="006D30FA" w:rsidRDefault="004D0227" w:rsidP="006D30FA">
            <w:pPr>
              <w:pStyle w:val="ta4"/>
            </w:pPr>
          </w:p>
        </w:tc>
      </w:tr>
      <w:tr w:rsidR="004D0227" w:rsidRPr="00336510" w14:paraId="522B3417" w14:textId="77777777" w:rsidTr="006D30FA">
        <w:trPr>
          <w:cantSplit/>
        </w:trPr>
        <w:tc>
          <w:tcPr>
            <w:tcW w:w="7905" w:type="dxa"/>
          </w:tcPr>
          <w:p w14:paraId="522B3416" w14:textId="77777777" w:rsidR="004D0227" w:rsidRPr="006D30FA" w:rsidRDefault="004D0227" w:rsidP="00EA07B2">
            <w:pPr>
              <w:pStyle w:val="ta3"/>
            </w:pPr>
            <w:r w:rsidRPr="006D30FA">
              <w:t xml:space="preserve">If </w:t>
            </w:r>
            <w:r w:rsidR="00B552E5" w:rsidRPr="006D30FA">
              <w:t xml:space="preserve">the project is </w:t>
            </w:r>
            <w:r w:rsidRPr="006D30FA">
              <w:t xml:space="preserve">successful, </w:t>
            </w:r>
            <w:r w:rsidR="00EA07B2">
              <w:t>how will it make a</w:t>
            </w:r>
            <w:r w:rsidRPr="006D30FA">
              <w:t xml:space="preserve"> difference?</w:t>
            </w:r>
          </w:p>
        </w:tc>
      </w:tr>
      <w:tr w:rsidR="004D0227" w:rsidRPr="00336510" w14:paraId="522B3419" w14:textId="77777777" w:rsidTr="006D30FA">
        <w:trPr>
          <w:cantSplit/>
        </w:trPr>
        <w:tc>
          <w:tcPr>
            <w:tcW w:w="7905" w:type="dxa"/>
          </w:tcPr>
          <w:p w14:paraId="522B3418" w14:textId="77777777" w:rsidR="004D0227" w:rsidRPr="00336510" w:rsidRDefault="004D0227" w:rsidP="00EA07B2">
            <w:pPr>
              <w:pStyle w:val="ta4"/>
              <w:rPr>
                <w:rFonts w:ascii="Arial" w:hAnsi="Arial"/>
              </w:rPr>
            </w:pPr>
          </w:p>
        </w:tc>
      </w:tr>
      <w:tr w:rsidR="004D0227" w:rsidRPr="00336510" w14:paraId="522B341B" w14:textId="77777777" w:rsidTr="006D30FA">
        <w:trPr>
          <w:cantSplit/>
        </w:trPr>
        <w:tc>
          <w:tcPr>
            <w:tcW w:w="7905" w:type="dxa"/>
          </w:tcPr>
          <w:p w14:paraId="522B341A" w14:textId="77777777" w:rsidR="004D0227" w:rsidRPr="006D30FA" w:rsidRDefault="00B552E5" w:rsidP="00EA07B2">
            <w:pPr>
              <w:pStyle w:val="ta3"/>
            </w:pPr>
            <w:r w:rsidRPr="006D30FA">
              <w:t>What are the risks to the project being a success</w:t>
            </w:r>
            <w:r w:rsidR="00EA07B2">
              <w:t>?</w:t>
            </w:r>
            <w:r w:rsidR="00105A42" w:rsidRPr="006D30FA">
              <w:t xml:space="preserve"> </w:t>
            </w:r>
            <w:r w:rsidR="00EA07B2">
              <w:t>W</w:t>
            </w:r>
            <w:r w:rsidR="00105A42" w:rsidRPr="006D30FA">
              <w:t>hy is it expected to be successful</w:t>
            </w:r>
            <w:r w:rsidRPr="006D30FA">
              <w:t>?</w:t>
            </w:r>
          </w:p>
        </w:tc>
      </w:tr>
      <w:tr w:rsidR="004D0227" w:rsidRPr="00336510" w14:paraId="522B341E" w14:textId="77777777" w:rsidTr="006D30FA">
        <w:trPr>
          <w:cantSplit/>
        </w:trPr>
        <w:tc>
          <w:tcPr>
            <w:tcW w:w="7905" w:type="dxa"/>
          </w:tcPr>
          <w:p w14:paraId="522B341C" w14:textId="77777777" w:rsidR="004D0227" w:rsidRDefault="004D0227" w:rsidP="006D30FA">
            <w:pPr>
              <w:pStyle w:val="ta4"/>
            </w:pPr>
          </w:p>
          <w:p w14:paraId="522B341D" w14:textId="77777777" w:rsidR="00FB5AE4" w:rsidRPr="006D30FA" w:rsidRDefault="00FB5AE4" w:rsidP="006D30FA">
            <w:pPr>
              <w:pStyle w:val="ta4"/>
            </w:pPr>
          </w:p>
        </w:tc>
      </w:tr>
      <w:tr w:rsidR="004D0227" w:rsidRPr="00336510" w14:paraId="522B3420" w14:textId="77777777" w:rsidTr="006D30FA">
        <w:trPr>
          <w:cantSplit/>
        </w:trPr>
        <w:tc>
          <w:tcPr>
            <w:tcW w:w="7905" w:type="dxa"/>
          </w:tcPr>
          <w:p w14:paraId="522B341F" w14:textId="77777777" w:rsidR="004D0227" w:rsidRPr="00336510" w:rsidRDefault="00B552E5" w:rsidP="006D30FA">
            <w:pPr>
              <w:pStyle w:val="ta3"/>
              <w:rPr>
                <w:lang w:val="en-ZA"/>
              </w:rPr>
            </w:pPr>
            <w:r w:rsidRPr="00336510">
              <w:rPr>
                <w:lang w:val="en-ZA"/>
              </w:rPr>
              <w:t xml:space="preserve">What contributions have/will </w:t>
            </w:r>
            <w:r w:rsidRPr="006D30FA">
              <w:t>other</w:t>
            </w:r>
            <w:r w:rsidRPr="00336510">
              <w:rPr>
                <w:lang w:val="en-ZA"/>
              </w:rPr>
              <w:t xml:space="preserve"> students made/make?</w:t>
            </w:r>
          </w:p>
        </w:tc>
      </w:tr>
      <w:tr w:rsidR="004D0227" w:rsidRPr="00336510" w14:paraId="522B3422" w14:textId="77777777" w:rsidTr="006D30FA">
        <w:trPr>
          <w:cantSplit/>
        </w:trPr>
        <w:tc>
          <w:tcPr>
            <w:tcW w:w="7905" w:type="dxa"/>
          </w:tcPr>
          <w:p w14:paraId="522B3421" w14:textId="77777777" w:rsidR="004D0227" w:rsidRPr="006D30FA" w:rsidRDefault="004D0227" w:rsidP="006D30FA">
            <w:pPr>
              <w:pStyle w:val="ta4"/>
            </w:pPr>
          </w:p>
        </w:tc>
      </w:tr>
      <w:tr w:rsidR="004D0227" w:rsidRPr="00336510" w14:paraId="522B3424" w14:textId="77777777" w:rsidTr="006D30FA">
        <w:trPr>
          <w:cantSplit/>
        </w:trPr>
        <w:tc>
          <w:tcPr>
            <w:tcW w:w="7905" w:type="dxa"/>
          </w:tcPr>
          <w:p w14:paraId="522B3423" w14:textId="77777777" w:rsidR="004D0227" w:rsidRPr="006D30FA" w:rsidRDefault="00B552E5" w:rsidP="006D30FA">
            <w:pPr>
              <w:pStyle w:val="ta3"/>
            </w:pPr>
            <w:r w:rsidRPr="006D30FA">
              <w:t>Which aspects of the project will carry on after completion and why?</w:t>
            </w:r>
          </w:p>
        </w:tc>
      </w:tr>
      <w:tr w:rsidR="004D0227" w:rsidRPr="00336510" w14:paraId="522B3426" w14:textId="77777777" w:rsidTr="006D30FA">
        <w:trPr>
          <w:cantSplit/>
        </w:trPr>
        <w:tc>
          <w:tcPr>
            <w:tcW w:w="7905" w:type="dxa"/>
          </w:tcPr>
          <w:p w14:paraId="522B3425" w14:textId="77777777" w:rsidR="004D0227" w:rsidRPr="008A7106" w:rsidRDefault="004D0227" w:rsidP="008A7106">
            <w:pPr>
              <w:pStyle w:val="ta4"/>
            </w:pPr>
          </w:p>
        </w:tc>
      </w:tr>
      <w:tr w:rsidR="004D0227" w:rsidRPr="00336510" w14:paraId="522B3428" w14:textId="77777777" w:rsidTr="006D30FA">
        <w:trPr>
          <w:cantSplit/>
        </w:trPr>
        <w:tc>
          <w:tcPr>
            <w:tcW w:w="7905" w:type="dxa"/>
          </w:tcPr>
          <w:p w14:paraId="522B3427" w14:textId="77777777" w:rsidR="004D0227" w:rsidRPr="006D30FA" w:rsidRDefault="004D0227" w:rsidP="006D30FA">
            <w:pPr>
              <w:pStyle w:val="ta3"/>
            </w:pPr>
            <w:r w:rsidRPr="006D30FA">
              <w:t>What arrangements have been</w:t>
            </w:r>
            <w:r w:rsidR="00B552E5" w:rsidRPr="006D30FA">
              <w:t>/will be</w:t>
            </w:r>
            <w:r w:rsidRPr="006D30FA">
              <w:t xml:space="preserve"> made to expedite continuation?</w:t>
            </w:r>
          </w:p>
        </w:tc>
      </w:tr>
      <w:tr w:rsidR="004D0227" w:rsidRPr="00336510" w14:paraId="522B342A" w14:textId="77777777" w:rsidTr="006D30FA">
        <w:trPr>
          <w:cantSplit/>
        </w:trPr>
        <w:tc>
          <w:tcPr>
            <w:tcW w:w="7905" w:type="dxa"/>
          </w:tcPr>
          <w:p w14:paraId="522B3429" w14:textId="77777777" w:rsidR="004D0227" w:rsidRPr="008A7106" w:rsidRDefault="004D0227" w:rsidP="008A7106">
            <w:pPr>
              <w:pStyle w:val="ta4"/>
            </w:pPr>
          </w:p>
        </w:tc>
      </w:tr>
    </w:tbl>
    <w:p w14:paraId="522B342B" w14:textId="77777777" w:rsidR="007D75D6" w:rsidRPr="00336510" w:rsidRDefault="007D75D6" w:rsidP="00FB5AE4">
      <w:pPr>
        <w:pStyle w:val="heading1t"/>
        <w:rPr>
          <w:sz w:val="20"/>
        </w:rPr>
      </w:pPr>
    </w:p>
    <w:p w14:paraId="522B342C" w14:textId="77777777" w:rsidR="007D75D6" w:rsidRPr="00336510" w:rsidRDefault="007D75D6" w:rsidP="00616BCE">
      <w:pPr>
        <w:pStyle w:val="Text1"/>
        <w:jc w:val="center"/>
      </w:pPr>
    </w:p>
    <w:sectPr w:rsidR="007D75D6" w:rsidRPr="00336510" w:rsidSect="00FB5AE4">
      <w:footerReference w:type="default" r:id="rId8"/>
      <w:headerReference w:type="first" r:id="rId9"/>
      <w:pgSz w:w="11907" w:h="16840" w:code="9"/>
      <w:pgMar w:top="1418" w:right="1985" w:bottom="2268" w:left="1985" w:header="357" w:footer="113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5BD5E" w14:textId="77777777" w:rsidR="005D79FC" w:rsidRDefault="005D79FC">
      <w:r>
        <w:separator/>
      </w:r>
    </w:p>
  </w:endnote>
  <w:endnote w:type="continuationSeparator" w:id="0">
    <w:p w14:paraId="6C3545BF" w14:textId="77777777" w:rsidR="005D79FC" w:rsidRDefault="005D7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B3431" w14:textId="77777777" w:rsidR="00E5756D" w:rsidRDefault="00E5756D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B5AE4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C43CF" w14:textId="77777777" w:rsidR="005D79FC" w:rsidRDefault="005D79FC">
      <w:r>
        <w:separator/>
      </w:r>
    </w:p>
  </w:footnote>
  <w:footnote w:type="continuationSeparator" w:id="0">
    <w:p w14:paraId="774AFEB5" w14:textId="77777777" w:rsidR="005D79FC" w:rsidRDefault="005D79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B3432" w14:textId="77777777" w:rsidR="00E5756D" w:rsidRDefault="00E5756D">
    <w:pPr>
      <w:pStyle w:val="Header"/>
      <w:jc w:val="center"/>
    </w:pPr>
    <w:r>
      <w:rPr>
        <w:noProof/>
        <w:lang w:eastAsia="en-ZA"/>
      </w:rPr>
      <w:drawing>
        <wp:inline distT="0" distB="0" distL="0" distR="0" wp14:anchorId="522B3433" wp14:editId="522B3434">
          <wp:extent cx="3257550" cy="962025"/>
          <wp:effectExtent l="0" t="0" r="0" b="9525"/>
          <wp:docPr id="7" name="Picture 7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5574"/>
                  <a:stretch>
                    <a:fillRect/>
                  </a:stretch>
                </pic:blipFill>
                <pic:spPr bwMode="auto">
                  <a:xfrm>
                    <a:off x="0" y="0"/>
                    <a:ext cx="3257550" cy="962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26479F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1E20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53A1BA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C8227A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96A0D4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5D47C1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81C79A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9E26E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469C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22A9A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205455F"/>
    <w:multiLevelType w:val="hybridMultilevel"/>
    <w:tmpl w:val="05747154"/>
    <w:lvl w:ilvl="0" w:tplc="1C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1" w15:restartNumberingAfterBreak="0">
    <w:nsid w:val="58C004FF"/>
    <w:multiLevelType w:val="hybridMultilevel"/>
    <w:tmpl w:val="0FD01D02"/>
    <w:lvl w:ilvl="0" w:tplc="B7F27810">
      <w:start w:val="1"/>
      <w:numFmt w:val="bullet"/>
      <w:pStyle w:val="Text1bullet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0501CE"/>
    <w:multiLevelType w:val="hybridMultilevel"/>
    <w:tmpl w:val="B5B2E8DA"/>
    <w:lvl w:ilvl="0" w:tplc="B672D998">
      <w:start w:val="1"/>
      <w:numFmt w:val="bullet"/>
      <w:pStyle w:val="Text2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72B42590"/>
    <w:multiLevelType w:val="hybridMultilevel"/>
    <w:tmpl w:val="977A8E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FD1A0B"/>
    <w:multiLevelType w:val="singleLevel"/>
    <w:tmpl w:val="8A623A7E"/>
    <w:lvl w:ilvl="0">
      <w:start w:val="5"/>
      <w:numFmt w:val="decimal"/>
      <w:lvlText w:val="%1."/>
      <w:lvlJc w:val="left"/>
      <w:pPr>
        <w:tabs>
          <w:tab w:val="num" w:pos="675"/>
        </w:tabs>
        <w:ind w:left="675" w:hanging="675"/>
      </w:pPr>
      <w:rPr>
        <w:rFonts w:hint="default"/>
      </w:rPr>
    </w:lvl>
  </w:abstractNum>
  <w:num w:numId="1" w16cid:durableId="801383573">
    <w:abstractNumId w:val="9"/>
  </w:num>
  <w:num w:numId="2" w16cid:durableId="67116266">
    <w:abstractNumId w:val="7"/>
  </w:num>
  <w:num w:numId="3" w16cid:durableId="777258639">
    <w:abstractNumId w:val="6"/>
  </w:num>
  <w:num w:numId="4" w16cid:durableId="752093615">
    <w:abstractNumId w:val="5"/>
  </w:num>
  <w:num w:numId="5" w16cid:durableId="1861355596">
    <w:abstractNumId w:val="4"/>
  </w:num>
  <w:num w:numId="6" w16cid:durableId="1191526647">
    <w:abstractNumId w:val="8"/>
  </w:num>
  <w:num w:numId="7" w16cid:durableId="1659074769">
    <w:abstractNumId w:val="3"/>
  </w:num>
  <w:num w:numId="8" w16cid:durableId="1003707709">
    <w:abstractNumId w:val="2"/>
  </w:num>
  <w:num w:numId="9" w16cid:durableId="1949577163">
    <w:abstractNumId w:val="1"/>
  </w:num>
  <w:num w:numId="10" w16cid:durableId="2028217297">
    <w:abstractNumId w:val="0"/>
  </w:num>
  <w:num w:numId="11" w16cid:durableId="608850919">
    <w:abstractNumId w:val="11"/>
  </w:num>
  <w:num w:numId="12" w16cid:durableId="570194510">
    <w:abstractNumId w:val="12"/>
  </w:num>
  <w:num w:numId="13" w16cid:durableId="1093743461">
    <w:abstractNumId w:val="11"/>
  </w:num>
  <w:num w:numId="14" w16cid:durableId="1302926519">
    <w:abstractNumId w:val="11"/>
  </w:num>
  <w:num w:numId="15" w16cid:durableId="16808102">
    <w:abstractNumId w:val="11"/>
  </w:num>
  <w:num w:numId="16" w16cid:durableId="47075131">
    <w:abstractNumId w:val="11"/>
  </w:num>
  <w:num w:numId="17" w16cid:durableId="1493177811">
    <w:abstractNumId w:val="11"/>
  </w:num>
  <w:num w:numId="18" w16cid:durableId="360011961">
    <w:abstractNumId w:val="14"/>
  </w:num>
  <w:num w:numId="19" w16cid:durableId="892231788">
    <w:abstractNumId w:val="10"/>
  </w:num>
  <w:num w:numId="20" w16cid:durableId="20329510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7118"/>
    <w:rsid w:val="0001570D"/>
    <w:rsid w:val="00027001"/>
    <w:rsid w:val="00051F9E"/>
    <w:rsid w:val="0005310E"/>
    <w:rsid w:val="00076D1F"/>
    <w:rsid w:val="00087A44"/>
    <w:rsid w:val="000C3645"/>
    <w:rsid w:val="000D2160"/>
    <w:rsid w:val="00105A42"/>
    <w:rsid w:val="00106629"/>
    <w:rsid w:val="00176452"/>
    <w:rsid w:val="001825E2"/>
    <w:rsid w:val="001B47F4"/>
    <w:rsid w:val="001C61E9"/>
    <w:rsid w:val="001D4FAB"/>
    <w:rsid w:val="001E4428"/>
    <w:rsid w:val="002733D0"/>
    <w:rsid w:val="002B2A39"/>
    <w:rsid w:val="00304EFD"/>
    <w:rsid w:val="00336510"/>
    <w:rsid w:val="00347263"/>
    <w:rsid w:val="00370DD9"/>
    <w:rsid w:val="0037566B"/>
    <w:rsid w:val="003818D0"/>
    <w:rsid w:val="00381B3E"/>
    <w:rsid w:val="003A495A"/>
    <w:rsid w:val="003C7969"/>
    <w:rsid w:val="00457B0F"/>
    <w:rsid w:val="00481F5C"/>
    <w:rsid w:val="004964EC"/>
    <w:rsid w:val="004A10FB"/>
    <w:rsid w:val="004B4EC6"/>
    <w:rsid w:val="004C1F39"/>
    <w:rsid w:val="004D0227"/>
    <w:rsid w:val="00504C63"/>
    <w:rsid w:val="00592E03"/>
    <w:rsid w:val="005D79FC"/>
    <w:rsid w:val="00616BCE"/>
    <w:rsid w:val="00623843"/>
    <w:rsid w:val="006B7DB4"/>
    <w:rsid w:val="006D09B0"/>
    <w:rsid w:val="006D30FA"/>
    <w:rsid w:val="006F2E3A"/>
    <w:rsid w:val="007505FE"/>
    <w:rsid w:val="00752AF0"/>
    <w:rsid w:val="00773555"/>
    <w:rsid w:val="00787ED4"/>
    <w:rsid w:val="00795CC9"/>
    <w:rsid w:val="007A108F"/>
    <w:rsid w:val="007B4D34"/>
    <w:rsid w:val="007C6ABC"/>
    <w:rsid w:val="007D75D6"/>
    <w:rsid w:val="007F75DC"/>
    <w:rsid w:val="00852389"/>
    <w:rsid w:val="00853CE7"/>
    <w:rsid w:val="00893EF0"/>
    <w:rsid w:val="008A7106"/>
    <w:rsid w:val="008A7740"/>
    <w:rsid w:val="008D2C7C"/>
    <w:rsid w:val="008E4CB2"/>
    <w:rsid w:val="008F6574"/>
    <w:rsid w:val="009145B9"/>
    <w:rsid w:val="00920256"/>
    <w:rsid w:val="009219CA"/>
    <w:rsid w:val="00932552"/>
    <w:rsid w:val="0097334B"/>
    <w:rsid w:val="0099439E"/>
    <w:rsid w:val="009D2A35"/>
    <w:rsid w:val="00A068D0"/>
    <w:rsid w:val="00A2778D"/>
    <w:rsid w:val="00A3207B"/>
    <w:rsid w:val="00A477F9"/>
    <w:rsid w:val="00A50FE7"/>
    <w:rsid w:val="00A76EC5"/>
    <w:rsid w:val="00A96C5A"/>
    <w:rsid w:val="00AB0265"/>
    <w:rsid w:val="00B03DB2"/>
    <w:rsid w:val="00B30BFC"/>
    <w:rsid w:val="00B531D0"/>
    <w:rsid w:val="00B552E5"/>
    <w:rsid w:val="00BC72EC"/>
    <w:rsid w:val="00BD542D"/>
    <w:rsid w:val="00C31F8A"/>
    <w:rsid w:val="00C41F4E"/>
    <w:rsid w:val="00C83CBF"/>
    <w:rsid w:val="00CA7B42"/>
    <w:rsid w:val="00CC7BD9"/>
    <w:rsid w:val="00D02505"/>
    <w:rsid w:val="00D23210"/>
    <w:rsid w:val="00D27118"/>
    <w:rsid w:val="00D32B75"/>
    <w:rsid w:val="00D37B20"/>
    <w:rsid w:val="00D6397C"/>
    <w:rsid w:val="00D90FB7"/>
    <w:rsid w:val="00DC1CCD"/>
    <w:rsid w:val="00DC6EFF"/>
    <w:rsid w:val="00DF0076"/>
    <w:rsid w:val="00DF54CF"/>
    <w:rsid w:val="00E2469A"/>
    <w:rsid w:val="00E45FAE"/>
    <w:rsid w:val="00E5756D"/>
    <w:rsid w:val="00E717FF"/>
    <w:rsid w:val="00E76DD7"/>
    <w:rsid w:val="00EA07B2"/>
    <w:rsid w:val="00EB76AD"/>
    <w:rsid w:val="00F24A3E"/>
    <w:rsid w:val="00F3498B"/>
    <w:rsid w:val="00F47C2D"/>
    <w:rsid w:val="00F910CE"/>
    <w:rsid w:val="00FA4EB4"/>
    <w:rsid w:val="00FA723D"/>
    <w:rsid w:val="00FB392E"/>
    <w:rsid w:val="00FB5AE4"/>
    <w:rsid w:val="00FD4D35"/>
    <w:rsid w:val="00FE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B3404"/>
  <w15:docId w15:val="{217FF25F-8DBA-44D6-BFD1-D4B5C7E6D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52E5"/>
    <w:rPr>
      <w:sz w:val="24"/>
      <w:lang w:eastAsia="en-US"/>
    </w:rPr>
  </w:style>
  <w:style w:type="paragraph" w:styleId="Heading1">
    <w:name w:val="heading 1"/>
    <w:basedOn w:val="Normal"/>
    <w:next w:val="Text1"/>
    <w:qFormat/>
    <w:rsid w:val="00E45FAE"/>
    <w:pPr>
      <w:keepNext/>
      <w:tabs>
        <w:tab w:val="left" w:pos="567"/>
      </w:tabs>
      <w:spacing w:before="240" w:after="60"/>
      <w:outlineLvl w:val="0"/>
    </w:pPr>
    <w:rPr>
      <w:rFonts w:asciiTheme="majorHAnsi" w:hAnsiTheme="majorHAnsi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Text1"/>
    <w:qFormat/>
    <w:rsid w:val="008A7740"/>
    <w:pPr>
      <w:keepNext/>
      <w:tabs>
        <w:tab w:val="left" w:pos="567"/>
      </w:tabs>
      <w:spacing w:before="240" w:after="6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Text1"/>
    <w:qFormat/>
    <w:rsid w:val="00D6397C"/>
    <w:pPr>
      <w:keepNext/>
      <w:spacing w:before="240" w:after="60"/>
      <w:outlineLvl w:val="2"/>
    </w:pPr>
    <w:rPr>
      <w:rFonts w:asciiTheme="majorHAnsi" w:hAnsiTheme="majorHAnsi"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30BF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30BFC"/>
    <w:pPr>
      <w:tabs>
        <w:tab w:val="center" w:pos="4320"/>
        <w:tab w:val="right" w:pos="8640"/>
      </w:tabs>
    </w:pPr>
    <w:rPr>
      <w:rFonts w:ascii="Gill Sans MT" w:hAnsi="Gill Sans MT"/>
    </w:rPr>
  </w:style>
  <w:style w:type="character" w:styleId="Hyperlink">
    <w:name w:val="Hyperlink"/>
    <w:basedOn w:val="DefaultParagraphFont"/>
    <w:uiPriority w:val="99"/>
    <w:rsid w:val="00B30BFC"/>
    <w:rPr>
      <w:color w:val="0000FF"/>
      <w:u w:val="single"/>
    </w:rPr>
  </w:style>
  <w:style w:type="paragraph" w:styleId="NormalWeb">
    <w:name w:val="Normal (Web)"/>
    <w:basedOn w:val="Normal"/>
    <w:rsid w:val="00B30BFC"/>
    <w:pPr>
      <w:spacing w:before="100" w:beforeAutospacing="1" w:after="100" w:afterAutospacing="1"/>
    </w:pPr>
  </w:style>
  <w:style w:type="paragraph" w:customStyle="1" w:styleId="FooterSp1">
    <w:name w:val="FooterSp1"/>
    <w:basedOn w:val="Normal"/>
    <w:rsid w:val="00B30BFC"/>
    <w:pPr>
      <w:tabs>
        <w:tab w:val="right" w:pos="4196"/>
        <w:tab w:val="center" w:pos="4479"/>
        <w:tab w:val="left" w:pos="4763"/>
      </w:tabs>
    </w:pPr>
    <w:rPr>
      <w:rFonts w:ascii="Gill Sans MT" w:hAnsi="Gill Sans MT"/>
      <w:color w:val="8C969C"/>
      <w:spacing w:val="20"/>
      <w:sz w:val="14"/>
    </w:rPr>
  </w:style>
  <w:style w:type="paragraph" w:customStyle="1" w:styleId="Text1">
    <w:name w:val="Text1"/>
    <w:basedOn w:val="Normal"/>
    <w:qFormat/>
    <w:rsid w:val="00A477F9"/>
    <w:pPr>
      <w:spacing w:before="120" w:line="280" w:lineRule="atLeast"/>
      <w:jc w:val="both"/>
    </w:pPr>
    <w:rPr>
      <w:rFonts w:asciiTheme="minorHAnsi" w:hAnsiTheme="minorHAnsi"/>
    </w:rPr>
  </w:style>
  <w:style w:type="paragraph" w:customStyle="1" w:styleId="Text1item">
    <w:name w:val="Text1item"/>
    <w:basedOn w:val="Text1"/>
    <w:qFormat/>
    <w:rsid w:val="00B30BFC"/>
    <w:pPr>
      <w:ind w:left="567" w:hanging="567"/>
    </w:pPr>
  </w:style>
  <w:style w:type="paragraph" w:customStyle="1" w:styleId="Inl">
    <w:name w:val="Inl"/>
    <w:basedOn w:val="Text1"/>
    <w:rsid w:val="00B30BFC"/>
    <w:pPr>
      <w:tabs>
        <w:tab w:val="right" w:pos="1135"/>
        <w:tab w:val="left" w:pos="1418"/>
      </w:tabs>
      <w:spacing w:before="240"/>
      <w:jc w:val="left"/>
    </w:pPr>
  </w:style>
  <w:style w:type="paragraph" w:customStyle="1" w:styleId="Text1bullet">
    <w:name w:val="Text1bullet"/>
    <w:basedOn w:val="Normal"/>
    <w:qFormat/>
    <w:rsid w:val="00D6397C"/>
    <w:pPr>
      <w:numPr>
        <w:numId w:val="17"/>
      </w:numPr>
      <w:spacing w:before="120"/>
    </w:pPr>
  </w:style>
  <w:style w:type="paragraph" w:styleId="BalloonText">
    <w:name w:val="Balloon Text"/>
    <w:basedOn w:val="Normal"/>
    <w:link w:val="BalloonTextChar"/>
    <w:rsid w:val="000531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5310E"/>
    <w:rPr>
      <w:rFonts w:ascii="Tahoma" w:hAnsi="Tahoma" w:cs="Tahoma"/>
      <w:sz w:val="16"/>
      <w:szCs w:val="16"/>
      <w:lang w:val="en-GB" w:eastAsia="en-US"/>
    </w:rPr>
  </w:style>
  <w:style w:type="paragraph" w:customStyle="1" w:styleId="Text2">
    <w:name w:val="Text2"/>
    <w:basedOn w:val="Text1"/>
    <w:qFormat/>
    <w:rsid w:val="007F75DC"/>
    <w:pPr>
      <w:ind w:left="567"/>
    </w:pPr>
  </w:style>
  <w:style w:type="paragraph" w:customStyle="1" w:styleId="Text2item">
    <w:name w:val="Text2item"/>
    <w:basedOn w:val="Text2"/>
    <w:qFormat/>
    <w:rsid w:val="007F75DC"/>
    <w:pPr>
      <w:ind w:left="1134" w:hanging="567"/>
    </w:pPr>
  </w:style>
  <w:style w:type="paragraph" w:customStyle="1" w:styleId="Text2bullet">
    <w:name w:val="Text2bullet"/>
    <w:basedOn w:val="Text2item"/>
    <w:qFormat/>
    <w:rsid w:val="007F75DC"/>
    <w:pPr>
      <w:numPr>
        <w:numId w:val="12"/>
      </w:numPr>
      <w:ind w:left="1134" w:hanging="567"/>
    </w:pPr>
  </w:style>
  <w:style w:type="paragraph" w:styleId="Title">
    <w:name w:val="Title"/>
    <w:basedOn w:val="Normal"/>
    <w:next w:val="Normal"/>
    <w:link w:val="TitleChar"/>
    <w:qFormat/>
    <w:rsid w:val="00B552E5"/>
    <w:pPr>
      <w:spacing w:after="300"/>
      <w:contextualSpacing/>
      <w:jc w:val="center"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rsid w:val="00B552E5"/>
    <w:rPr>
      <w:rFonts w:asciiTheme="majorHAnsi" w:eastAsiaTheme="majorEastAsia" w:hAnsiTheme="majorHAnsi" w:cstheme="majorBidi"/>
      <w:spacing w:val="5"/>
      <w:kern w:val="28"/>
      <w:sz w:val="48"/>
      <w:szCs w:val="52"/>
      <w:lang w:val="af-ZA" w:eastAsia="en-US"/>
    </w:rPr>
  </w:style>
  <w:style w:type="paragraph" w:customStyle="1" w:styleId="Text3">
    <w:name w:val="Text3"/>
    <w:basedOn w:val="Text1"/>
    <w:qFormat/>
    <w:rsid w:val="0097334B"/>
    <w:pPr>
      <w:ind w:left="1134"/>
    </w:pPr>
  </w:style>
  <w:style w:type="paragraph" w:customStyle="1" w:styleId="heading1s">
    <w:name w:val="heading1s"/>
    <w:basedOn w:val="Heading1"/>
    <w:rsid w:val="00B552E5"/>
    <w:pPr>
      <w:keepLines/>
      <w:tabs>
        <w:tab w:val="left" w:pos="426"/>
      </w:tabs>
      <w:spacing w:before="360" w:after="0"/>
      <w:outlineLvl w:val="9"/>
    </w:pPr>
    <w:rPr>
      <w:rFonts w:cs="Times New Roman"/>
      <w:bCs w:val="0"/>
      <w:kern w:val="0"/>
      <w:szCs w:val="20"/>
    </w:rPr>
  </w:style>
  <w:style w:type="paragraph" w:customStyle="1" w:styleId="vb2a">
    <w:name w:val="vb2a"/>
    <w:basedOn w:val="Heading1"/>
    <w:rsid w:val="007D75D6"/>
    <w:pPr>
      <w:keepLines/>
      <w:tabs>
        <w:tab w:val="left" w:pos="426"/>
      </w:tabs>
      <w:spacing w:before="360" w:after="0"/>
      <w:jc w:val="center"/>
      <w:outlineLvl w:val="9"/>
    </w:pPr>
    <w:rPr>
      <w:rFonts w:cs="Times New Roman"/>
      <w:bCs w:val="0"/>
      <w:caps/>
      <w:kern w:val="0"/>
      <w:szCs w:val="20"/>
      <w:lang w:val="en-US"/>
    </w:rPr>
  </w:style>
  <w:style w:type="paragraph" w:customStyle="1" w:styleId="vb1">
    <w:name w:val="vb1"/>
    <w:basedOn w:val="Normal"/>
    <w:rsid w:val="007D75D6"/>
    <w:pPr>
      <w:ind w:firstLine="1"/>
      <w:jc w:val="center"/>
    </w:pPr>
    <w:rPr>
      <w:b/>
      <w:lang w:val="en-US"/>
    </w:rPr>
  </w:style>
  <w:style w:type="paragraph" w:customStyle="1" w:styleId="vb1a">
    <w:name w:val="vb1a"/>
    <w:basedOn w:val="Heading1"/>
    <w:rsid w:val="007D75D6"/>
    <w:pPr>
      <w:keepLines/>
      <w:tabs>
        <w:tab w:val="left" w:pos="426"/>
      </w:tabs>
      <w:spacing w:before="360" w:after="0"/>
      <w:jc w:val="center"/>
      <w:outlineLvl w:val="9"/>
    </w:pPr>
    <w:rPr>
      <w:rFonts w:cs="Times New Roman"/>
      <w:bCs w:val="0"/>
      <w:caps/>
      <w:kern w:val="0"/>
      <w:sz w:val="24"/>
      <w:szCs w:val="20"/>
      <w:lang w:val="en-US"/>
    </w:rPr>
  </w:style>
  <w:style w:type="paragraph" w:customStyle="1" w:styleId="ta3">
    <w:name w:val="ta3"/>
    <w:basedOn w:val="Text1"/>
    <w:rsid w:val="00FB5AE4"/>
    <w:pPr>
      <w:spacing w:before="0"/>
      <w:jc w:val="center"/>
    </w:pPr>
    <w:rPr>
      <w:rFonts w:asciiTheme="majorHAnsi" w:hAnsiTheme="majorHAnsi"/>
      <w:b/>
      <w:sz w:val="28"/>
      <w:lang w:val="en-US"/>
    </w:rPr>
  </w:style>
  <w:style w:type="paragraph" w:customStyle="1" w:styleId="ta4">
    <w:name w:val="ta4"/>
    <w:basedOn w:val="ta3"/>
    <w:rsid w:val="006D30FA"/>
    <w:pPr>
      <w:jc w:val="left"/>
    </w:pPr>
    <w:rPr>
      <w:b w:val="0"/>
      <w:sz w:val="24"/>
    </w:rPr>
  </w:style>
  <w:style w:type="paragraph" w:customStyle="1" w:styleId="heading1t">
    <w:name w:val="heading1t"/>
    <w:basedOn w:val="heading1s"/>
    <w:rsid w:val="00CA7B42"/>
    <w:pPr>
      <w:tabs>
        <w:tab w:val="clear" w:pos="426"/>
        <w:tab w:val="right" w:pos="1985"/>
        <w:tab w:val="left" w:pos="2127"/>
        <w:tab w:val="right" w:leader="dot" w:pos="5103"/>
      </w:tabs>
    </w:pPr>
  </w:style>
  <w:style w:type="paragraph" w:styleId="TOC1">
    <w:name w:val="toc 1"/>
    <w:basedOn w:val="Normal"/>
    <w:next w:val="Normal"/>
    <w:autoRedefine/>
    <w:uiPriority w:val="39"/>
    <w:rsid w:val="00CC7BD9"/>
    <w:pPr>
      <w:tabs>
        <w:tab w:val="left" w:pos="360"/>
        <w:tab w:val="right" w:leader="dot" w:pos="7938"/>
      </w:tabs>
      <w:suppressAutoHyphens/>
      <w:spacing w:before="120"/>
      <w:ind w:left="426" w:hanging="426"/>
    </w:pPr>
    <w:rPr>
      <w:caps/>
    </w:rPr>
  </w:style>
  <w:style w:type="paragraph" w:customStyle="1" w:styleId="t1item">
    <w:name w:val="t1item"/>
    <w:basedOn w:val="Text1"/>
    <w:rsid w:val="0001570D"/>
    <w:pPr>
      <w:tabs>
        <w:tab w:val="left" w:pos="709"/>
      </w:tabs>
      <w:ind w:left="709" w:hanging="709"/>
    </w:pPr>
    <w:rPr>
      <w:lang w:val="en-US"/>
    </w:rPr>
  </w:style>
  <w:style w:type="paragraph" w:customStyle="1" w:styleId="cap">
    <w:name w:val="cap"/>
    <w:basedOn w:val="Normal"/>
    <w:next w:val="Text1"/>
    <w:rsid w:val="007D75D6"/>
    <w:pPr>
      <w:spacing w:after="240"/>
      <w:jc w:val="center"/>
    </w:pPr>
    <w:rPr>
      <w:lang w:val="en-US"/>
    </w:rPr>
  </w:style>
  <w:style w:type="character" w:styleId="PageNumber">
    <w:name w:val="page number"/>
    <w:basedOn w:val="DefaultParagraphFont"/>
    <w:rsid w:val="007D75D6"/>
  </w:style>
  <w:style w:type="paragraph" w:styleId="TOC2">
    <w:name w:val="toc 2"/>
    <w:basedOn w:val="Normal"/>
    <w:next w:val="Normal"/>
    <w:autoRedefine/>
    <w:uiPriority w:val="39"/>
    <w:rsid w:val="00051F9E"/>
    <w:pPr>
      <w:tabs>
        <w:tab w:val="left" w:pos="880"/>
        <w:tab w:val="right" w:leader="dot" w:pos="7938"/>
      </w:tabs>
      <w:spacing w:before="120"/>
      <w:ind w:left="238"/>
    </w:pPr>
    <w:rPr>
      <w:noProof/>
    </w:rPr>
  </w:style>
  <w:style w:type="paragraph" w:styleId="Caption">
    <w:name w:val="caption"/>
    <w:basedOn w:val="Normal"/>
    <w:next w:val="Normal"/>
    <w:unhideWhenUsed/>
    <w:qFormat/>
    <w:rsid w:val="00E45FAE"/>
    <w:pPr>
      <w:spacing w:before="360" w:after="200"/>
      <w:jc w:val="center"/>
    </w:pPr>
    <w:rPr>
      <w:rFonts w:asciiTheme="majorHAnsi" w:hAnsiTheme="majorHAnsi"/>
      <w:b/>
      <w:bCs/>
      <w:szCs w:val="24"/>
    </w:rPr>
  </w:style>
  <w:style w:type="paragraph" w:styleId="TableofFigures">
    <w:name w:val="table of figures"/>
    <w:basedOn w:val="Normal"/>
    <w:next w:val="Normal"/>
    <w:uiPriority w:val="99"/>
    <w:rsid w:val="001825E2"/>
  </w:style>
  <w:style w:type="character" w:customStyle="1" w:styleId="FooterChar">
    <w:name w:val="Footer Char"/>
    <w:basedOn w:val="DefaultParagraphFont"/>
    <w:link w:val="Footer"/>
    <w:uiPriority w:val="99"/>
    <w:rsid w:val="00FA723D"/>
    <w:rPr>
      <w:rFonts w:ascii="Gill Sans MT" w:hAnsi="Gill Sans MT"/>
      <w:sz w:val="24"/>
      <w:lang w:val="af-ZA" w:eastAsia="en-US"/>
    </w:rPr>
  </w:style>
  <w:style w:type="paragraph" w:styleId="Subtitle">
    <w:name w:val="Subtitle"/>
    <w:basedOn w:val="Normal"/>
    <w:next w:val="Normal"/>
    <w:link w:val="SubtitleChar"/>
    <w:qFormat/>
    <w:rsid w:val="004964EC"/>
    <w:pPr>
      <w:numPr>
        <w:ilvl w:val="1"/>
      </w:numPr>
      <w:jc w:val="center"/>
    </w:pPr>
    <w:rPr>
      <w:rFonts w:asciiTheme="majorHAnsi" w:eastAsiaTheme="majorEastAsia" w:hAnsiTheme="majorHAnsi" w:cstheme="majorBidi"/>
      <w:iCs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rsid w:val="004964EC"/>
    <w:rPr>
      <w:rFonts w:asciiTheme="majorHAnsi" w:eastAsiaTheme="majorEastAsia" w:hAnsiTheme="majorHAnsi" w:cstheme="majorBidi"/>
      <w:iCs/>
      <w:spacing w:val="15"/>
      <w:sz w:val="32"/>
      <w:szCs w:val="24"/>
      <w:lang w:eastAsia="en-US"/>
    </w:rPr>
  </w:style>
  <w:style w:type="paragraph" w:customStyle="1" w:styleId="TaL">
    <w:name w:val="TaL"/>
    <w:basedOn w:val="Normal"/>
    <w:qFormat/>
    <w:rsid w:val="00773555"/>
    <w:rPr>
      <w:rFonts w:ascii="Arial" w:hAnsi="Arial" w:cs="Arial"/>
      <w:color w:val="000000"/>
      <w:sz w:val="20"/>
      <w:lang w:eastAsia="en-ZA"/>
    </w:rPr>
  </w:style>
  <w:style w:type="paragraph" w:customStyle="1" w:styleId="Figure">
    <w:name w:val="Figure"/>
    <w:basedOn w:val="cap"/>
    <w:qFormat/>
    <w:rsid w:val="00616BCE"/>
    <w:rPr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2\zzTemplates\2013%20Basi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0FC37B-23BA-47CB-937E-7F63D183B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2013 Basies.dotx</Template>
  <TotalTime>3</TotalTime>
  <Pages>1</Pages>
  <Words>81</Words>
  <Characters>420</Characters>
  <Application>Microsoft Office Word</Application>
  <DocSecurity>0</DocSecurity>
  <Lines>28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Heading 1</vt:lpstr>
    </vt:vector>
  </TitlesOfParts>
  <Company>KSDP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Heading 1</dc:title>
  <dc:creator>Basson, AH &lt;ahb@sun.ac.za&gt;</dc:creator>
  <cp:lastModifiedBy>Matota, LN, Miss [24989142@sun.ac.za]</cp:lastModifiedBy>
  <cp:revision>4</cp:revision>
  <cp:lastPrinted>2019-03-25T06:45:00Z</cp:lastPrinted>
  <dcterms:created xsi:type="dcterms:W3CDTF">2019-04-10T03:18:00Z</dcterms:created>
  <dcterms:modified xsi:type="dcterms:W3CDTF">2026-03-16T10:37:00Z</dcterms:modified>
</cp:coreProperties>
</file>